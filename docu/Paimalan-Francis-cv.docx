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4541" w14:textId="77777777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06B02087" wp14:editId="0A95C17A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0E7CA" id="Rectangle 1" o:spid="_x0000_s1026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a3ceed [1301]" stroked="f" strokeweight="1pt">
                <w10:anchorlock/>
              </v:rect>
            </w:pict>
          </mc:Fallback>
        </mc:AlternateContent>
      </w:r>
    </w:p>
    <w:p w14:paraId="7AC8B3EA" w14:textId="38597E9C" w:rsidR="004F03F5" w:rsidRPr="007344C3" w:rsidRDefault="007344C3" w:rsidP="00A10C09">
      <w:pPr>
        <w:pStyle w:val="Title"/>
        <w:rPr>
          <w:sz w:val="72"/>
          <w:szCs w:val="72"/>
        </w:rPr>
      </w:pPr>
      <w:r w:rsidRPr="007344C3">
        <w:rPr>
          <w:sz w:val="72"/>
          <w:szCs w:val="72"/>
        </w:rPr>
        <w:t>Francis jay paimalan</w:t>
      </w:r>
    </w:p>
    <w:p w14:paraId="00AB0808" w14:textId="527772FB" w:rsidR="004F03F5" w:rsidRDefault="007344C3" w:rsidP="004F03F5">
      <w:pPr>
        <w:pStyle w:val="Subtitle"/>
        <w:rPr>
          <w:sz w:val="28"/>
          <w:szCs w:val="28"/>
        </w:rPr>
      </w:pPr>
      <w:r w:rsidRPr="007344C3">
        <w:rPr>
          <w:sz w:val="28"/>
          <w:szCs w:val="28"/>
        </w:rPr>
        <w:t>Front-end web developer</w:t>
      </w:r>
    </w:p>
    <w:p w14:paraId="5207D58B" w14:textId="77777777" w:rsidR="007344C3" w:rsidRPr="007344C3" w:rsidRDefault="007344C3" w:rsidP="007344C3"/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294"/>
        <w:gridCol w:w="216"/>
        <w:gridCol w:w="6175"/>
      </w:tblGrid>
      <w:tr w:rsidR="00A24B78" w14:paraId="4ED008B3" w14:textId="77777777" w:rsidTr="007344C3">
        <w:trPr>
          <w:trHeight w:val="1590"/>
        </w:trPr>
        <w:tc>
          <w:tcPr>
            <w:tcW w:w="216" w:type="dxa"/>
          </w:tcPr>
          <w:p w14:paraId="3C5FBD4D" w14:textId="77777777" w:rsidR="00A24B78" w:rsidRPr="00065553" w:rsidRDefault="00A24B78" w:rsidP="00A24B78"/>
        </w:tc>
        <w:tc>
          <w:tcPr>
            <w:tcW w:w="3294" w:type="dxa"/>
            <w:tcBorders>
              <w:right w:val="single" w:sz="8" w:space="0" w:color="74B5E4" w:themeColor="accent2" w:themeTint="99"/>
            </w:tcBorders>
          </w:tcPr>
          <w:p w14:paraId="3FEDF4C3" w14:textId="77777777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23ECB8B7330B4D9A8E075E58D10CD4E6"/>
                </w:placeholder>
                <w:temporary/>
                <w:showingPlcHdr/>
                <w15:appearance w15:val="hidden"/>
              </w:sdtPr>
              <w:sdtContent>
                <w:r w:rsidR="00CE7496" w:rsidRPr="00CE7496">
                  <w:t>Contact</w:t>
                </w:r>
              </w:sdtContent>
            </w:sdt>
          </w:p>
          <w:p w14:paraId="2B820CD7" w14:textId="0AEAC5D0" w:rsidR="007344C3" w:rsidRDefault="007344C3" w:rsidP="00CE7496">
            <w:r w:rsidRPr="007344C3">
              <w:t>09462618278</w:t>
            </w:r>
          </w:p>
          <w:p w14:paraId="24AAB3D9" w14:textId="65132BBE" w:rsidR="00A24B78" w:rsidRDefault="007344C3" w:rsidP="00CE7496">
            <w:r w:rsidRPr="007344C3">
              <w:t xml:space="preserve">Philippines, Cebu </w:t>
            </w:r>
            <w:r w:rsidRPr="007344C3">
              <w:br/>
              <w:t xml:space="preserve">Basak </w:t>
            </w:r>
            <w:proofErr w:type="spellStart"/>
            <w:r w:rsidRPr="007344C3">
              <w:t>lapu-lapu</w:t>
            </w:r>
            <w:proofErr w:type="spellEnd"/>
            <w:r w:rsidRPr="007344C3">
              <w:t xml:space="preserve"> City, 6015</w:t>
            </w:r>
          </w:p>
          <w:p w14:paraId="43C25616" w14:textId="62A312BB" w:rsidR="00CE7496" w:rsidRDefault="007344C3" w:rsidP="00CE7496">
            <w:r w:rsidRPr="007344C3">
              <w:t>jaypaimalan@gmail.com</w:t>
            </w:r>
          </w:p>
          <w:p w14:paraId="116D640F" w14:textId="767441F4" w:rsidR="00A24B78" w:rsidRDefault="007344C3" w:rsidP="00137C2D">
            <w:r w:rsidRPr="007344C3">
              <w:t>francis43v.github.io/portfolio</w:t>
            </w:r>
          </w:p>
        </w:tc>
        <w:tc>
          <w:tcPr>
            <w:tcW w:w="216" w:type="dxa"/>
            <w:tcBorders>
              <w:left w:val="single" w:sz="8" w:space="0" w:color="74B5E4" w:themeColor="accent2" w:themeTint="99"/>
            </w:tcBorders>
          </w:tcPr>
          <w:p w14:paraId="2CA453AA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74B5E4" w:themeColor="accent2" w:themeTint="99"/>
            </w:tcBorders>
          </w:tcPr>
          <w:p w14:paraId="372A6DC9" w14:textId="77777777" w:rsidR="00A24B78" w:rsidRPr="00A24B78" w:rsidRDefault="00000000" w:rsidP="00A24B78">
            <w:pPr>
              <w:pStyle w:val="Heading1"/>
            </w:pPr>
            <w:sdt>
              <w:sdtPr>
                <w:id w:val="425542482"/>
                <w:placeholder>
                  <w:docPart w:val="B344E15A83C243438B4345A223CF12B2"/>
                </w:placeholder>
                <w:temporary/>
                <w:showingPlcHdr/>
                <w15:appearance w15:val="hidden"/>
              </w:sdtPr>
              <w:sdtContent>
                <w:r w:rsidR="00A24B78" w:rsidRPr="00A24B78">
                  <w:t>Profile</w:t>
                </w:r>
              </w:sdtContent>
            </w:sdt>
          </w:p>
          <w:p w14:paraId="7DA0B889" w14:textId="77777777" w:rsidR="007344C3" w:rsidRDefault="007344C3" w:rsidP="00311FD2">
            <w:r w:rsidRPr="007344C3">
              <w:t>Front-End Web Developer with two years of experience creating clean, responsive, and modern websites. Skilled in HTML, CSS, JavaScript, and WordPress, with a focus on smooth user experience and custom theme development. I build fast, reliable, and visually polished web interfaces.</w:t>
            </w:r>
          </w:p>
          <w:p w14:paraId="71C2875E" w14:textId="53DAB2F7" w:rsidR="007344C3" w:rsidRPr="00311FD2" w:rsidRDefault="007344C3" w:rsidP="00311FD2"/>
        </w:tc>
      </w:tr>
      <w:tr w:rsidR="00CE7496" w14:paraId="72FB7383" w14:textId="77777777" w:rsidTr="00CE7496">
        <w:trPr>
          <w:trHeight w:val="8651"/>
        </w:trPr>
        <w:tc>
          <w:tcPr>
            <w:tcW w:w="216" w:type="dxa"/>
          </w:tcPr>
          <w:p w14:paraId="1DEA9611" w14:textId="77777777" w:rsidR="00CE7496" w:rsidRPr="00065553" w:rsidRDefault="00CE7496" w:rsidP="0033248B"/>
        </w:tc>
        <w:tc>
          <w:tcPr>
            <w:tcW w:w="3294" w:type="dxa"/>
            <w:tcBorders>
              <w:right w:val="single" w:sz="8" w:space="0" w:color="74B5E4" w:themeColor="accent2" w:themeTint="99"/>
            </w:tcBorders>
          </w:tcPr>
          <w:p w14:paraId="56E53709" w14:textId="49FBA532" w:rsidR="007344C3" w:rsidRPr="00065553" w:rsidRDefault="007344C3" w:rsidP="007344C3">
            <w:pPr>
              <w:pStyle w:val="Heading1"/>
            </w:pPr>
            <w:r>
              <w:t>skills</w:t>
            </w:r>
          </w:p>
          <w:p w14:paraId="327D29C4" w14:textId="5919C35C" w:rsidR="007344C3" w:rsidRDefault="00536457" w:rsidP="007344C3">
            <w:r>
              <w:t>HTML, CSS, JS</w:t>
            </w:r>
            <w:r w:rsidR="00FC05D9">
              <w:t xml:space="preserve">, </w:t>
            </w:r>
            <w:r>
              <w:t>jQuery</w:t>
            </w:r>
          </w:p>
          <w:p w14:paraId="06B80159" w14:textId="620CCCA5" w:rsidR="007344C3" w:rsidRDefault="00FC05D9" w:rsidP="007344C3">
            <w:r>
              <w:t>Tailwind, Sass</w:t>
            </w:r>
            <w:r>
              <w:br/>
            </w:r>
            <w:r w:rsidR="00536457">
              <w:t>WordPress</w:t>
            </w:r>
            <w:r>
              <w:t xml:space="preserve">, </w:t>
            </w:r>
            <w:proofErr w:type="spellStart"/>
            <w:r>
              <w:t>Elementor</w:t>
            </w:r>
            <w:proofErr w:type="spellEnd"/>
            <w:r>
              <w:t>, Divi</w:t>
            </w:r>
          </w:p>
          <w:p w14:paraId="5C186F33" w14:textId="2013BA46" w:rsidR="007344C3" w:rsidRDefault="00FC05D9" w:rsidP="007344C3">
            <w:r>
              <w:t>PHP,</w:t>
            </w:r>
            <w:r w:rsidR="00536457">
              <w:t xml:space="preserve"> </w:t>
            </w:r>
            <w:r>
              <w:t>MySQL</w:t>
            </w:r>
          </w:p>
          <w:p w14:paraId="005415CB" w14:textId="19F31B31" w:rsidR="00E7270A" w:rsidRDefault="00E7270A" w:rsidP="007344C3">
            <w:r>
              <w:t>SEO Practices</w:t>
            </w:r>
          </w:p>
          <w:p w14:paraId="00876D51" w14:textId="52EA9599" w:rsidR="007344C3" w:rsidRDefault="007344C3" w:rsidP="007344C3"/>
          <w:p w14:paraId="2ED25A76" w14:textId="223EBE87" w:rsidR="007344C3" w:rsidRDefault="007344C3" w:rsidP="007344C3"/>
          <w:p w14:paraId="20F15B81" w14:textId="77777777" w:rsidR="007344C3" w:rsidRDefault="007344C3" w:rsidP="007344C3"/>
          <w:p w14:paraId="6822FD1B" w14:textId="7FEB0911" w:rsidR="00CE7496" w:rsidRPr="00A134EE" w:rsidRDefault="00000000" w:rsidP="007344C3">
            <w:pPr>
              <w:pStyle w:val="Heading1"/>
            </w:pPr>
            <w:sdt>
              <w:sdtPr>
                <w:id w:val="150179177"/>
                <w:placeholder>
                  <w:docPart w:val="13E553E6C87F42CEB45A71370EB44EC5"/>
                </w:placeholder>
                <w:temporary/>
                <w:showingPlcHdr/>
                <w15:appearance w15:val="hidden"/>
              </w:sdtPr>
              <w:sdtContent>
                <w:r w:rsidR="00CE7496" w:rsidRPr="0033248B">
                  <w:t>Education</w:t>
                </w:r>
              </w:sdtContent>
            </w:sdt>
          </w:p>
          <w:p w14:paraId="280CC50B" w14:textId="382658B9" w:rsidR="00CE7496" w:rsidRDefault="007344C3" w:rsidP="007344C3">
            <w:pPr>
              <w:pStyle w:val="Heading2"/>
            </w:pPr>
            <w:r>
              <w:t>B</w:t>
            </w:r>
            <w:r w:rsidR="0021266D">
              <w:t>achelor of science</w:t>
            </w:r>
            <w:r>
              <w:t xml:space="preserve"> </w:t>
            </w:r>
            <w:r w:rsidR="008E0119">
              <w:t>in</w:t>
            </w:r>
            <w:r>
              <w:t xml:space="preserve"> Information Technology</w:t>
            </w:r>
          </w:p>
          <w:p w14:paraId="4353510D" w14:textId="77777777" w:rsidR="007344C3" w:rsidRDefault="007344C3" w:rsidP="007344C3"/>
          <w:p w14:paraId="23080707" w14:textId="10F287E0" w:rsidR="007344C3" w:rsidRPr="007344C3" w:rsidRDefault="007344C3" w:rsidP="007344C3">
            <w:pPr>
              <w:rPr>
                <w:b/>
                <w:bCs/>
              </w:rPr>
            </w:pPr>
            <w:r w:rsidRPr="007344C3">
              <w:rPr>
                <w:b/>
                <w:bCs/>
              </w:rPr>
              <w:t>2015 – 2019</w:t>
            </w:r>
          </w:p>
          <w:p w14:paraId="30FCBF1B" w14:textId="77777777" w:rsidR="007344C3" w:rsidRDefault="007344C3" w:rsidP="007344C3"/>
          <w:p w14:paraId="13A0C709" w14:textId="77777777" w:rsidR="007344C3" w:rsidRDefault="007344C3" w:rsidP="007344C3">
            <w:r w:rsidRPr="007344C3">
              <w:t>AMA Computer Learning Center (ACLC) College of Mandaue</w:t>
            </w:r>
          </w:p>
          <w:p w14:paraId="26EB74C9" w14:textId="77777777" w:rsidR="007344C3" w:rsidRDefault="007344C3" w:rsidP="007344C3">
            <w:pPr>
              <w:pStyle w:val="Heading1"/>
            </w:pPr>
          </w:p>
          <w:p w14:paraId="6127F940" w14:textId="7EBCA2B2" w:rsidR="00FC05D9" w:rsidRPr="007344C3" w:rsidRDefault="00FC05D9" w:rsidP="00FC05D9"/>
        </w:tc>
        <w:tc>
          <w:tcPr>
            <w:tcW w:w="216" w:type="dxa"/>
            <w:tcBorders>
              <w:left w:val="single" w:sz="8" w:space="0" w:color="74B5E4" w:themeColor="accent2" w:themeTint="99"/>
            </w:tcBorders>
          </w:tcPr>
          <w:p w14:paraId="5591E3D8" w14:textId="77777777" w:rsidR="00CE7496" w:rsidRDefault="00CE7496" w:rsidP="0033248B"/>
        </w:tc>
        <w:tc>
          <w:tcPr>
            <w:tcW w:w="6175" w:type="dxa"/>
            <w:tcBorders>
              <w:top w:val="single" w:sz="8" w:space="0" w:color="74B5E4" w:themeColor="accent2" w:themeTint="99"/>
            </w:tcBorders>
          </w:tcPr>
          <w:p w14:paraId="58DEACE9" w14:textId="77777777" w:rsidR="00CE7496" w:rsidRPr="00CE7496" w:rsidRDefault="00000000" w:rsidP="00CE7496">
            <w:pPr>
              <w:pStyle w:val="Heading1"/>
            </w:pPr>
            <w:sdt>
              <w:sdtPr>
                <w:id w:val="-1767221959"/>
                <w:placeholder>
                  <w:docPart w:val="94F92A675128474683236D8DE56611CB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CE7496">
                  <w:t>Experience</w:t>
                </w:r>
              </w:sdtContent>
            </w:sdt>
          </w:p>
          <w:p w14:paraId="719C3F82" w14:textId="6B25C212" w:rsidR="00CE7496" w:rsidRPr="0033248B" w:rsidRDefault="00574B48" w:rsidP="0033248B">
            <w:pPr>
              <w:pStyle w:val="Heading2"/>
            </w:pPr>
            <w:r>
              <w:t>Front-end Web Developer</w:t>
            </w:r>
            <w:r w:rsidR="00CE7496" w:rsidRPr="0033248B">
              <w:t xml:space="preserve"> • </w:t>
            </w:r>
            <w:r w:rsidRPr="00574B48">
              <w:t>Sep 2023 - Jan 2026</w:t>
            </w:r>
          </w:p>
          <w:p w14:paraId="123D4867" w14:textId="2308F5EC" w:rsidR="00CE7496" w:rsidRPr="00A63F8D" w:rsidRDefault="00574B48" w:rsidP="00574B48">
            <w:pPr>
              <w:pStyle w:val="Heading3"/>
            </w:pPr>
            <w:proofErr w:type="spellStart"/>
            <w:r>
              <w:t>Proweaver</w:t>
            </w:r>
            <w:proofErr w:type="spellEnd"/>
            <w:r>
              <w:t xml:space="preserve"> Inc., Cebu City, Philippines</w:t>
            </w:r>
          </w:p>
          <w:p w14:paraId="540F59BB" w14:textId="18138942" w:rsidR="00CE7496" w:rsidRDefault="00574B48" w:rsidP="0033248B">
            <w:r>
              <w:t>C</w:t>
            </w:r>
            <w:r w:rsidRPr="00574B48">
              <w:t>reating fast, modern, and responsive websites using HTML, CSS, JavaScript, and WordPress. Skilled in clean UI, smooth interactions, and building custom themes that deliver a polished user experience.</w:t>
            </w:r>
          </w:p>
          <w:p w14:paraId="6BF22B41" w14:textId="77777777" w:rsidR="00A63F8D" w:rsidRPr="00EE2BDB" w:rsidRDefault="00A63F8D" w:rsidP="0033248B"/>
          <w:p w14:paraId="44725207" w14:textId="13F59D99" w:rsidR="00CE7496" w:rsidRPr="00A63F8D" w:rsidRDefault="007344C3" w:rsidP="00CE7496">
            <w:pPr>
              <w:pStyle w:val="Heading2"/>
            </w:pPr>
            <w:r>
              <w:t>2D Animator</w:t>
            </w:r>
            <w:r w:rsidR="00CE7496" w:rsidRPr="00A63F8D">
              <w:t xml:space="preserve"> • </w:t>
            </w:r>
            <w:r>
              <w:t>July 2019 – Dec 2022</w:t>
            </w:r>
          </w:p>
          <w:p w14:paraId="70C1A24B" w14:textId="4D1E6B58" w:rsidR="00CE7496" w:rsidRPr="00A63F8D" w:rsidRDefault="00574B48" w:rsidP="00A63F8D">
            <w:pPr>
              <w:pStyle w:val="Heading3"/>
            </w:pPr>
            <w:r>
              <w:t xml:space="preserve">Honey Entertainment Inc., </w:t>
            </w:r>
            <w:r w:rsidR="007344C3">
              <w:t>Cebu City, Philippines</w:t>
            </w:r>
          </w:p>
          <w:p w14:paraId="6488A086" w14:textId="4B003D0A" w:rsidR="00A63F8D" w:rsidRDefault="007344C3" w:rsidP="00A63F8D">
            <w:r w:rsidRPr="007344C3">
              <w:t>Dynamic 2D Animator skilled i</w:t>
            </w:r>
            <w:r w:rsidR="00574B48">
              <w:t>n</w:t>
            </w:r>
            <w:r w:rsidRPr="007344C3">
              <w:t xml:space="preserve"> expressive motion and bringing ideas to life with clean, engaging visuals. Strong timing, storytelling, and attention to detail to deliver animations that stand out.</w:t>
            </w:r>
          </w:p>
          <w:p w14:paraId="7FA3E6AA" w14:textId="77777777" w:rsidR="00CE7496" w:rsidRDefault="00CE7496" w:rsidP="007344C3">
            <w:pPr>
              <w:pStyle w:val="Heading2"/>
            </w:pPr>
          </w:p>
          <w:p w14:paraId="4DD50EC7" w14:textId="77777777" w:rsidR="00FC05D9" w:rsidRPr="00065553" w:rsidRDefault="00FC05D9" w:rsidP="00FC05D9">
            <w:pPr>
              <w:pStyle w:val="Heading1"/>
            </w:pPr>
            <w:r>
              <w:t>REference</w:t>
            </w:r>
          </w:p>
          <w:p w14:paraId="01A4CE6D" w14:textId="77777777" w:rsidR="00FC05D9" w:rsidRDefault="00FC05D9" w:rsidP="00FC05D9">
            <w:proofErr w:type="spellStart"/>
            <w:r>
              <w:t>Rhysin</w:t>
            </w:r>
            <w:proofErr w:type="spellEnd"/>
            <w:r>
              <w:t xml:space="preserve"> Villahermosa</w:t>
            </w:r>
          </w:p>
          <w:p w14:paraId="0C1766FC" w14:textId="58892B0D" w:rsidR="00455B07" w:rsidRDefault="00455B07" w:rsidP="00FC05D9">
            <w:r>
              <w:t>Web Developer</w:t>
            </w:r>
          </w:p>
          <w:p w14:paraId="69FDE9A3" w14:textId="77777777" w:rsidR="00FC05D9" w:rsidRDefault="00FC05D9" w:rsidP="00FC05D9">
            <w:r w:rsidRPr="007344C3">
              <w:t>09273743328</w:t>
            </w:r>
          </w:p>
          <w:p w14:paraId="033BDA73" w14:textId="467D4AFE" w:rsidR="00455B07" w:rsidRDefault="00455B07" w:rsidP="00FC05D9">
            <w:r w:rsidRPr="007344C3">
              <w:t>rhysinqvillahermosa@gmail.com</w:t>
            </w:r>
          </w:p>
          <w:p w14:paraId="07F5AF16" w14:textId="77777777" w:rsidR="00FC05D9" w:rsidRDefault="00FC05D9" w:rsidP="00FC05D9"/>
          <w:p w14:paraId="774A916A" w14:textId="77777777" w:rsidR="00FC05D9" w:rsidRDefault="00FC05D9" w:rsidP="00FC05D9">
            <w:r w:rsidRPr="00FC05D9">
              <w:t>Mike Anthony Ygoña</w:t>
            </w:r>
          </w:p>
          <w:p w14:paraId="02B99915" w14:textId="77777777" w:rsidR="00FC05D9" w:rsidRDefault="00FC05D9" w:rsidP="00FC05D9">
            <w:r>
              <w:t>Team Leader - Web Developer</w:t>
            </w:r>
          </w:p>
          <w:p w14:paraId="25325AA0" w14:textId="77777777" w:rsidR="00FC05D9" w:rsidRDefault="00FC05D9" w:rsidP="00FC05D9">
            <w:r>
              <w:t>09554133384</w:t>
            </w:r>
          </w:p>
          <w:p w14:paraId="17CB751C" w14:textId="77777777" w:rsidR="00FC05D9" w:rsidRDefault="00FC05D9" w:rsidP="00FC05D9">
            <w:r w:rsidRPr="00FC05D9">
              <w:t>mikeanthony595@gmail.com</w:t>
            </w:r>
          </w:p>
          <w:p w14:paraId="73587A80" w14:textId="77777777" w:rsidR="00FC05D9" w:rsidRDefault="00FC05D9" w:rsidP="00FC05D9"/>
          <w:p w14:paraId="24607DB5" w14:textId="77777777" w:rsidR="00FC05D9" w:rsidRDefault="00FC05D9" w:rsidP="00FC05D9">
            <w:r>
              <w:t xml:space="preserve">Daryl A. </w:t>
            </w:r>
            <w:proofErr w:type="spellStart"/>
            <w:r>
              <w:t>Escandallo</w:t>
            </w:r>
            <w:proofErr w:type="spellEnd"/>
          </w:p>
          <w:p w14:paraId="24C35050" w14:textId="77777777" w:rsidR="00FC05D9" w:rsidRDefault="00FC05D9" w:rsidP="00FC05D9">
            <w:r>
              <w:t>Team Leader - Web Developer</w:t>
            </w:r>
          </w:p>
          <w:p w14:paraId="1E4FB5BA" w14:textId="7E2E1123" w:rsidR="00FC05D9" w:rsidRPr="00FC05D9" w:rsidRDefault="00FC05D9" w:rsidP="00FC05D9">
            <w:r>
              <w:t>09270220928</w:t>
            </w:r>
          </w:p>
        </w:tc>
      </w:tr>
    </w:tbl>
    <w:p w14:paraId="338B6BB7" w14:textId="77777777" w:rsidR="004F03F5" w:rsidRPr="004F03F5" w:rsidRDefault="004F03F5" w:rsidP="0002353C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5130" w14:textId="77777777" w:rsidR="002B1C51" w:rsidRDefault="002B1C51" w:rsidP="00F316AD">
      <w:r>
        <w:separator/>
      </w:r>
    </w:p>
  </w:endnote>
  <w:endnote w:type="continuationSeparator" w:id="0">
    <w:p w14:paraId="0ED44C94" w14:textId="77777777" w:rsidR="002B1C51" w:rsidRDefault="002B1C51" w:rsidP="00F316AD">
      <w:r>
        <w:continuationSeparator/>
      </w:r>
    </w:p>
  </w:endnote>
  <w:endnote w:type="continuationNotice" w:id="1">
    <w:p w14:paraId="3B4F2A0A" w14:textId="77777777" w:rsidR="002B1C51" w:rsidRDefault="002B1C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488FA" w14:textId="77777777" w:rsidR="002B1C51" w:rsidRDefault="002B1C51" w:rsidP="00F316AD">
      <w:r>
        <w:separator/>
      </w:r>
    </w:p>
  </w:footnote>
  <w:footnote w:type="continuationSeparator" w:id="0">
    <w:p w14:paraId="197C9061" w14:textId="77777777" w:rsidR="002B1C51" w:rsidRDefault="002B1C51" w:rsidP="00F316AD">
      <w:r>
        <w:continuationSeparator/>
      </w:r>
    </w:p>
  </w:footnote>
  <w:footnote w:type="continuationNotice" w:id="1">
    <w:p w14:paraId="69BB8703" w14:textId="77777777" w:rsidR="002B1C51" w:rsidRDefault="002B1C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725E"/>
    <w:multiLevelType w:val="hybridMultilevel"/>
    <w:tmpl w:val="0B32D536"/>
    <w:lvl w:ilvl="0" w:tplc="F1CA9268">
      <w:start w:val="2015"/>
      <w:numFmt w:val="bullet"/>
      <w:lvlText w:val="-"/>
      <w:lvlJc w:val="left"/>
      <w:pPr>
        <w:ind w:left="420" w:hanging="360"/>
      </w:pPr>
      <w:rPr>
        <w:rFonts w:ascii="Arial" w:eastAsiaTheme="majorEastAsia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1"/>
  </w:num>
  <w:num w:numId="3" w16cid:durableId="1810049275">
    <w:abstractNumId w:val="2"/>
  </w:num>
  <w:num w:numId="4" w16cid:durableId="1310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C3"/>
    <w:rsid w:val="00000AEC"/>
    <w:rsid w:val="0002353C"/>
    <w:rsid w:val="000238CE"/>
    <w:rsid w:val="000453C1"/>
    <w:rsid w:val="00064602"/>
    <w:rsid w:val="00065553"/>
    <w:rsid w:val="000E1D44"/>
    <w:rsid w:val="00137C2D"/>
    <w:rsid w:val="0015252B"/>
    <w:rsid w:val="0016696C"/>
    <w:rsid w:val="001755F8"/>
    <w:rsid w:val="00186FDF"/>
    <w:rsid w:val="00194350"/>
    <w:rsid w:val="001A4DBF"/>
    <w:rsid w:val="001B744B"/>
    <w:rsid w:val="001C4A17"/>
    <w:rsid w:val="0020696E"/>
    <w:rsid w:val="00210701"/>
    <w:rsid w:val="0021266D"/>
    <w:rsid w:val="002356A2"/>
    <w:rsid w:val="00260B1C"/>
    <w:rsid w:val="00271A16"/>
    <w:rsid w:val="002745A5"/>
    <w:rsid w:val="00280DBB"/>
    <w:rsid w:val="00294052"/>
    <w:rsid w:val="0029770D"/>
    <w:rsid w:val="002B1C51"/>
    <w:rsid w:val="002D12DA"/>
    <w:rsid w:val="002E654A"/>
    <w:rsid w:val="003019B2"/>
    <w:rsid w:val="00311FD2"/>
    <w:rsid w:val="003220F2"/>
    <w:rsid w:val="0033248B"/>
    <w:rsid w:val="003334FA"/>
    <w:rsid w:val="0034688D"/>
    <w:rsid w:val="00366C2A"/>
    <w:rsid w:val="003A08F7"/>
    <w:rsid w:val="003E7565"/>
    <w:rsid w:val="003F2D42"/>
    <w:rsid w:val="0040233B"/>
    <w:rsid w:val="00446803"/>
    <w:rsid w:val="00455B07"/>
    <w:rsid w:val="00471FD0"/>
    <w:rsid w:val="00481994"/>
    <w:rsid w:val="004B5F10"/>
    <w:rsid w:val="004F03F5"/>
    <w:rsid w:val="004F531F"/>
    <w:rsid w:val="00511A6E"/>
    <w:rsid w:val="00536457"/>
    <w:rsid w:val="005630CF"/>
    <w:rsid w:val="00574B48"/>
    <w:rsid w:val="0057534A"/>
    <w:rsid w:val="00597AD7"/>
    <w:rsid w:val="00605A5B"/>
    <w:rsid w:val="00611CD0"/>
    <w:rsid w:val="00647EE2"/>
    <w:rsid w:val="00692B82"/>
    <w:rsid w:val="006C60E6"/>
    <w:rsid w:val="006E70D3"/>
    <w:rsid w:val="007127A0"/>
    <w:rsid w:val="007302D3"/>
    <w:rsid w:val="007344C3"/>
    <w:rsid w:val="007A2E05"/>
    <w:rsid w:val="007A3D57"/>
    <w:rsid w:val="007B0F94"/>
    <w:rsid w:val="007B3957"/>
    <w:rsid w:val="0084513D"/>
    <w:rsid w:val="0084569D"/>
    <w:rsid w:val="0084757D"/>
    <w:rsid w:val="00872A76"/>
    <w:rsid w:val="008A01CE"/>
    <w:rsid w:val="008B6E66"/>
    <w:rsid w:val="008C5144"/>
    <w:rsid w:val="008D0091"/>
    <w:rsid w:val="008E0119"/>
    <w:rsid w:val="00900EC3"/>
    <w:rsid w:val="009079F3"/>
    <w:rsid w:val="009209B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10C09"/>
    <w:rsid w:val="00A125E9"/>
    <w:rsid w:val="00A134EE"/>
    <w:rsid w:val="00A23870"/>
    <w:rsid w:val="00A24B78"/>
    <w:rsid w:val="00A57723"/>
    <w:rsid w:val="00A63F8D"/>
    <w:rsid w:val="00A76A25"/>
    <w:rsid w:val="00A77921"/>
    <w:rsid w:val="00AA3EF7"/>
    <w:rsid w:val="00AC0430"/>
    <w:rsid w:val="00B471FA"/>
    <w:rsid w:val="00B575FB"/>
    <w:rsid w:val="00BF7B29"/>
    <w:rsid w:val="00C064CA"/>
    <w:rsid w:val="00C1095A"/>
    <w:rsid w:val="00C36587"/>
    <w:rsid w:val="00C53F0E"/>
    <w:rsid w:val="00C55791"/>
    <w:rsid w:val="00C55D85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10F01"/>
    <w:rsid w:val="00E11608"/>
    <w:rsid w:val="00E61BAC"/>
    <w:rsid w:val="00E7270A"/>
    <w:rsid w:val="00E842E3"/>
    <w:rsid w:val="00EB3739"/>
    <w:rsid w:val="00EE2991"/>
    <w:rsid w:val="00EE2BDB"/>
    <w:rsid w:val="00F012B4"/>
    <w:rsid w:val="00F316AD"/>
    <w:rsid w:val="00F42EBA"/>
    <w:rsid w:val="00F4501B"/>
    <w:rsid w:val="00F4615D"/>
    <w:rsid w:val="00F7416C"/>
    <w:rsid w:val="00F91E10"/>
    <w:rsid w:val="00FB34EE"/>
    <w:rsid w:val="00FC05D9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12A82"/>
  <w15:chartTrackingRefBased/>
  <w15:docId w15:val="{DC978FEA-E704-441E-9973-068FCB72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74B5E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0D5571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E6F6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6EAC1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734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s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ECB8B7330B4D9A8E075E58D10CD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59D07-10BF-41B2-89A3-CE8F1F68BDFA}"/>
      </w:docPartPr>
      <w:docPartBody>
        <w:p w:rsidR="001B1096" w:rsidRDefault="00000000">
          <w:pPr>
            <w:pStyle w:val="23ECB8B7330B4D9A8E075E58D10CD4E6"/>
          </w:pPr>
          <w:r w:rsidRPr="00CE7496">
            <w:t>Contact</w:t>
          </w:r>
        </w:p>
      </w:docPartBody>
    </w:docPart>
    <w:docPart>
      <w:docPartPr>
        <w:name w:val="B344E15A83C243438B4345A223CF1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E76B1-DBAC-4915-AC0F-1E5E9BEAABCB}"/>
      </w:docPartPr>
      <w:docPartBody>
        <w:p w:rsidR="001B1096" w:rsidRDefault="00000000">
          <w:pPr>
            <w:pStyle w:val="B344E15A83C243438B4345A223CF12B2"/>
          </w:pPr>
          <w:r w:rsidRPr="00A24B78">
            <w:t>Profile</w:t>
          </w:r>
        </w:p>
      </w:docPartBody>
    </w:docPart>
    <w:docPart>
      <w:docPartPr>
        <w:name w:val="13E553E6C87F42CEB45A71370EB44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10D02-70DB-49A4-AC32-5574C39645A7}"/>
      </w:docPartPr>
      <w:docPartBody>
        <w:p w:rsidR="001B1096" w:rsidRDefault="00000000">
          <w:pPr>
            <w:pStyle w:val="13E553E6C87F42CEB45A71370EB44EC5"/>
          </w:pPr>
          <w:r w:rsidRPr="0033248B">
            <w:t>Education</w:t>
          </w:r>
        </w:p>
      </w:docPartBody>
    </w:docPart>
    <w:docPart>
      <w:docPartPr>
        <w:name w:val="94F92A675128474683236D8DE5661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4A081-02E6-4647-A671-B7D02AA72ABA}"/>
      </w:docPartPr>
      <w:docPartBody>
        <w:p w:rsidR="001B1096" w:rsidRDefault="00000000">
          <w:pPr>
            <w:pStyle w:val="94F92A675128474683236D8DE56611CB"/>
          </w:pPr>
          <w:r w:rsidRPr="00CE749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5D"/>
    <w:rsid w:val="001634C6"/>
    <w:rsid w:val="001B1096"/>
    <w:rsid w:val="004E725D"/>
    <w:rsid w:val="00900EC3"/>
    <w:rsid w:val="00A57723"/>
    <w:rsid w:val="00A740F2"/>
    <w:rsid w:val="00AC5035"/>
    <w:rsid w:val="00C5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ECB8B7330B4D9A8E075E58D10CD4E6">
    <w:name w:val="23ECB8B7330B4D9A8E075E58D10CD4E6"/>
  </w:style>
  <w:style w:type="paragraph" w:customStyle="1" w:styleId="B344E15A83C243438B4345A223CF12B2">
    <w:name w:val="B344E15A83C243438B4345A223CF12B2"/>
  </w:style>
  <w:style w:type="paragraph" w:customStyle="1" w:styleId="13E553E6C87F42CEB45A71370EB44EC5">
    <w:name w:val="13E553E6C87F42CEB45A71370EB44EC5"/>
  </w:style>
  <w:style w:type="paragraph" w:customStyle="1" w:styleId="94F92A675128474683236D8DE56611CB">
    <w:name w:val="94F92A675128474683236D8DE56611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305926A-D910-4AE1-BBC9-5115B8B5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5C8826-FAE8-45D8-8293-DB168F651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AB396E-6226-4C7B-B1DD-E1047701B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resume.dotx</Template>
  <TotalTime>28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</dc:creator>
  <cp:keywords/>
  <dc:description/>
  <cp:lastModifiedBy>Frans</cp:lastModifiedBy>
  <cp:revision>6</cp:revision>
  <dcterms:created xsi:type="dcterms:W3CDTF">2026-01-26T05:36:00Z</dcterms:created>
  <dcterms:modified xsi:type="dcterms:W3CDTF">2026-01-26T08:18:00Z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